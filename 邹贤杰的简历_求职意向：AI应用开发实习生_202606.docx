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4141470</wp:posOffset>
                </wp:positionV>
                <wp:extent cx="648462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6.9pt;margin-top:326.1pt;height:0pt;width:510.6pt;z-index:251672576;mso-width-relative:page;mso-height-relative:page;" filled="f" stroked="t" coordsize="21600,21600" o:gfxdata="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cbd&#10;0dYAAAAMAQAADwAAAAAAAAABACAAAAAiAAAAZHJzL2Rvd25yZXYueG1sUEsBAhQAFAAAAAgAh07i&#10;QDiitiD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-743585</wp:posOffset>
                </wp:positionH>
                <wp:positionV relativeFrom="paragraph">
                  <wp:posOffset>5789295</wp:posOffset>
                </wp:positionV>
                <wp:extent cx="64846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55pt;margin-top:455.85pt;height:0pt;width:510.6pt;z-index:251673600;mso-width-relative:page;mso-height-relative:page;" filled="f" stroked="t" coordsize="21600,21600" o:gfxdata="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1Bm&#10;eNcAAAAMAQAADwAAAAAAAAABACAAAAAiAAAAZHJzL2Rvd25yZXYueG1sUEsBAhQAFAAAAAgAh07i&#10;QGAThK3qAQAApAMAAA4AAAAAAAAAAQAgAAAAJg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-949960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74.8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2697480</wp:posOffset>
                </wp:positionV>
                <wp:extent cx="6546850" cy="1468120"/>
                <wp:effectExtent l="0" t="0" r="6350" b="50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1185" y="5806440"/>
                          <a:ext cx="6546850" cy="146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OfficeTool — 企业级私有化文档智能问答系统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全栈独立开发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，技术栈：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FastAPI + React 18 + PostgreSQL + Milvus + Neo4j + Ollama+ Docker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四层架构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（前端/后端/数据层/模型层），实现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服务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Docker Compose 编排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混合检索 RAG 管线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向量检索 + BM25 关键词 + 知识图谱，RRF 融合排序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，支持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容错降级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构建文档智能入库管道（分块 → 实体抽取 → 向量化 → 多库存储），支持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20+ 格式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实现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SSE 流式问答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查询改写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答案溯源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知识图谱可视化（D3.js）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1pt;margin-top:212.4pt;height:115.6pt;width:515.5pt;z-index:251670528;mso-width-relative:page;mso-height-relative:page;" fillcolor="#FFFFFF [3201]" filled="t" stroked="f" coordsize="21600,21600" o:gfxdata="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xPsW9cAAAAMAQAADwAAAAAAAAABACAAAAAiAAAAZHJz&#10;L2Rvd25yZXYueG1sUEsBAhQAFAAAAAgAh07iQPC5y2Q+AgAATQQAAA4AAAAAAAAAAQAgAAAAJ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OfficeTool — 企业级私有化文档智能问答系统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全栈独立开发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，技术栈：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FastAPI + React 18 + PostgreSQL + Milvus + Neo4j + Ollama+ Docker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四层架构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（前端/后端/数据层/模型层），实现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服务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Docker Compose 编排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自研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混合检索 RAG 管线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向量检索 + BM25 关键词 + 知识图谱，RRF 融合排序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，支持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容错降级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构建文档智能入库管道（分块 → 实体抽取 → 向量化 → 多库存储），支持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20+ 格式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实现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SSE 流式问答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查询改写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答案溯源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知识图谱可视化（D3.js）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-649605</wp:posOffset>
                </wp:positionH>
                <wp:positionV relativeFrom="paragraph">
                  <wp:posOffset>5764530</wp:posOffset>
                </wp:positionV>
                <wp:extent cx="6610985" cy="1893570"/>
                <wp:effectExtent l="0" t="0" r="5715" b="1143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6861810"/>
                          <a:ext cx="6610985" cy="1893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PersonalChief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 私厨管家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技术栈：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Python FastAPI LangChain LangGraph React Qwen 多模态 SQLite SSE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LangChain + LangGraph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构建多模态 AI Agent，集成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Qwen 视觉模型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实现食材图片识别，结合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Tavily Search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联网检索真实菜谱，解决 LLM 编造食谱的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幻觉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问题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使用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AsyncSqliteSaver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实现 Agent 状态持久化与多会话隔离，通过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astream_events()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实现SSE 流式推送，Token 生成与工具调用实时输出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React 19 + Vite + Tailwind CSS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开发前端聊天界面，实现打字机效果、工具调用可视化卡片及剪贴板图片粘贴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15pt;margin-top:453.9pt;height:149.1pt;width:520.55pt;z-index:251671552;mso-width-relative:page;mso-height-relative:page;" fillcolor="#FFFFFF [3201]" filled="t" stroked="f" coordsize="21600,21600" o:gfxdata="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gvMb9gAAAANAQAADwAAAAAAAAABACAAAAAiAAAA&#10;ZHJzL2Rvd25yZXYueG1sUEsBAhQAFAAAAAgAh07iQIo5QeFAAgAATw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PersonalChief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 私厨管家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技术栈：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Python FastAPI LangChain LangGraph React Qwen 多模态 SQLite SSE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LangChain + LangGraph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构建多模态 AI Agent，集成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Qwen 视觉模型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实现食材图片识别，结合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Tavily Search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联网检索真实菜谱，解决 LLM 编造食谱的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幻觉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问题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使用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AsyncSqliteSaver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实现 Agent 状态持久化与多会话隔离，通过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astream_events()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实现SSE 流式推送，Token 生成与工具调用实时输出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React 19 + Vite + Tailwind CSS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开发前端聊天界面，实现打字机效果、工具调用可视化卡片及剪贴板图片粘贴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7901940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22.2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7686675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05.25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7945755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25.65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7686040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05.2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7686675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05.25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7752715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-57.4pt;margin-top:610.4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7665720</wp:posOffset>
                </wp:positionV>
                <wp:extent cx="6254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03.6pt;height:22.75pt;width:49.25pt;z-index:251648000;v-text-anchor:middle;mso-width-relative:page;mso-height-relative:page;" filled="f" stroked="f" coordsize="21600,21600" o:gfxdata="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J0TQy2QAAAAwBAAAPAAAAAAAAAAEAIAAAACIAAABk&#10;cnMvZG93bnJldi54bWxQSwECFAAUAAAACACHTuJA9Bh4T8wBAABp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7686675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05.25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7871460</wp:posOffset>
                </wp:positionV>
                <wp:extent cx="6787515" cy="6083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608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全国计算机等级考试二级证书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个人博客站点：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5pt;margin-top:619.8pt;height:47.9pt;width:534.45pt;z-index:251612160;mso-width-relative:page;mso-height-relative:page;" filled="f" stroked="f" coordsize="21600,21600" o:gfxdata="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CxgT4G3QAAAA0BAAAPAAAAAAAAAAEAIAAAACIAAABkcnMvZG93&#10;bnJldi54bWxQSwECFAAUAAAACACHTuJA12SFeokBAADsAgAADgAAAAAAAAABACAAAAAsAQAAZHJz&#10;L2Uyb0RvYy54bWxQSwUGAAAAAAYABgBZAQAAJ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全国计算机等级考试二级证书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个人博客站点：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8479155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6pt;margin-top:66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8662035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82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8709660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85.8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8687435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684.05pt;height:61.2pt;width:511.75pt;z-index:251614208;mso-width-relative:page;mso-height-relative:page;" filled="f" stroked="f" coordsize="21600,21600" o:gfxdata="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VICHPcAAAADQEAAA8AAAAAAAAAAQAgAAAAIgAAAGRycy9kb3du&#10;cmV2LnhtbFBLAQIUABQAAAAIAIdO4kCLk/A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8453755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65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8453755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65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8455025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65.7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8451215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65.4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8425815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63.45pt;height:22.75pt;width:74.25pt;z-index:251646976;v-text-anchor:middle;mso-width-relative:page;mso-height-relative:page;" filled="f" stroked="f" coordsize="21600,21600" o:gfxdata="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n7EDPZAAAADAEAAA8AAAAAAAAAAQAgAAAAIgAAAGRy&#10;cy9kb3ducmV2LnhtbFBLAQIUABQAAAAIAIdO4kAz7SpYywEAAGkDAAAOAAAAAAAAAAEAIAAAACg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4110990</wp:posOffset>
                </wp:positionV>
                <wp:extent cx="6786880" cy="170815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170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NoteExam — AI 智能出题系统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Chars="0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技术栈：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Python · Gradio · LLM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基于 DeepSeek Chat API 构建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两阶段 AI 出题流水线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：知识提取（t=0.1）+ 打乱+高温生成（t=0.8），重复率 ≤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30%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自研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三层容错 JSON 解析器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，覆盖 LLM 输出异常的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三种回退策略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，确保流水线稳定运行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实现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双引擎 OCR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自适应方案（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EasyOCR → PaddleOCR 自动降级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），支持图片/PDF/文本三种输入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设计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Gradio Web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界面（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370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行自定义 CSS 主题）+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JS Bridge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前后端通信，支持在线预览与历史管理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05pt;margin-top:323.7pt;height:134.5pt;width:534.4pt;z-index:251613184;mso-width-relative:page;mso-height-relative:page;" filled="f" stroked="f" coordsize="21600,21600" o:gfxdata="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j5btk3AAAAAwBAAAP&#10;AAAAAAAAAAEAIAAAACIAAABkcnMvZG93bnJldi54bWxQSwECFAAUAAAACACHTuJA4l3hMaIBAAAu&#10;AwAADgAAAAAAAAABACAAAAAr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numPr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NoteExam — AI 智能出题系统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Chars="0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技术栈：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Python · Gradio · LLM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基于 DeepSeek Chat API 构建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两阶段 AI 出题流水线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：知识提取（t=0.1）+ 打乱+高温生成（t=0.8），重复率 ≤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30%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自研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三层容错 JSON 解析器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，覆盖 LLM 输出异常的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三种回退策略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，确保流水线稳定运行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实现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双引擎 OCR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自适应方案（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EasyOCR → PaddleOCR 自动降级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），支持图片/PDF/文本三种输入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设计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Gradio Web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界面（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370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行自定义 CSS 主题）+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JS Bridge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前后端通信，支持在线预览与历史管理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-721995</wp:posOffset>
                </wp:positionH>
                <wp:positionV relativeFrom="paragraph">
                  <wp:posOffset>2489835</wp:posOffset>
                </wp:positionV>
                <wp:extent cx="179070" cy="151130"/>
                <wp:effectExtent l="0" t="0" r="11430" b="127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85pt;margin-top:196.05pt;height:11.9pt;width:14.1pt;z-index:251663360;v-text-anchor:middle;mso-width-relative:page;mso-height-relative:page;" fillcolor="#FFFFFF" filled="t" stroked="f" coordsize="3261356,2766950" o:gfxdata="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2661285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209.5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2691765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211.95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2432050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191.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2439035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192.0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2439035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192.0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2439035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192.0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1287780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6pt;margin-top:101.4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2417445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190.35pt;height:22.75pt;width:74.25pt;z-index:251649024;v-text-anchor:middle;mso-width-relative:page;mso-height-relative:page;" filled="f" stroked="f" coordsize="21600,21600" o:gfxdata="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9DYkTWAAAACgEAAA8AAAAAAAAAAQAgAAAAIgAAAGRycy9k&#10;b3ducmV2LnhtbFBLAQIUABQAAAAIAIdO4kC9Bo92ywEAAGkDAAAOAAAAAAAAAAEAIAAAACUBAABk&#10;cnMvZTJvRG9jLnhtbFBLBQYAAAAABgAGAFkBAABi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1487805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—2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027.07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江西软件职业技术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大学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软件工程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（本科）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程序设计基础（Java和C语言）、数据结构、计算机网络、数据库原理与应用、软件工程、软件测试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在校荣誉：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获校级职业规划大赛优秀奖，参赛方案聚焦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ai应用开发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方向，展现了出色的系统规划能力与行业洞察力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117.15pt;height:71.2pt;width:534.4pt;z-index:251611136;mso-width-relative:page;mso-height-relative:page;" filled="f" stroked="f" coordsize="21600,21600" o:gfxdata="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OSHJ9zaAAAACwEAAA8AAAAAAAAAAQAgAAAAIgAAAGRycy9kb3ducmV2&#10;LnhtbFBLAQIUABQAAAAIAIdO4kBT1s1C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—2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  <w:lang w:val="en-US" w:eastAsia="zh-CN"/>
                        </w:rPr>
                        <w:t>027.07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  <w:lang w:val="en-US" w:eastAsia="zh-CN"/>
                        </w:rPr>
                        <w:t>江西软件职业技术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大学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  <w:lang w:val="en-US" w:eastAsia="zh-CN"/>
                        </w:rPr>
                        <w:t>软件工程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（本科）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0"/>
                          <w:szCs w:val="20"/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>程序设计基础（Java和C语言）、数据结构、计算机网络、数据库原理与应用、软件工程、软件测试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0"/>
                          <w:szCs w:val="20"/>
                        </w:rPr>
                        <w:t>在校荣誉：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获校级职业规划大赛优秀奖，参赛方案聚焦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0"/>
                          <w:szCs w:val="20"/>
                          <w:lang w:val="en-US" w:eastAsia="zh-CN"/>
                        </w:rPr>
                        <w:t>ai应用开发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方向，展现了出色的系统规划能力与行业洞察力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1420495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111.85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1466850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115.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1496695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117.85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1229995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96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1223010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96.3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1236980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97.4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1236980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97.4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1207135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95.05pt;height:22.75pt;width:74.25pt;z-index:251650048;v-text-anchor:middle;mso-width-relative:page;mso-height-relative:page;" filled="f" stroked="f" coordsize="21600,21600" o:gfxdata="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KIGa2AAAAAoBAAAPAAAAAAAAAAEAIAAAACIAAABkcnMv&#10;ZG93bnJldi54bWxQSwECFAAUAAAACACHTuJAevPdYcoBAABpAwAADgAAAAAAAAABACAAAAAnAQAA&#10;ZHJzL2Uyb0RvYy54bWxQSwUGAAAAAAYABgBZAQAAY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-438150</wp:posOffset>
            </wp:positionV>
            <wp:extent cx="1073150" cy="1430020"/>
            <wp:effectExtent l="0" t="0" r="6350" b="5080"/>
            <wp:wrapNone/>
            <wp:docPr id="8" name="图片 8" descr="D:\WPS\我的简历\白底.jpg白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WPS\我的简历\白底.jpg白底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30020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746760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2.6pt;margin-top:58.8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426720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25pt;margin-top:33.6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1052830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25pt;margin-top:82.9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1335405</wp:posOffset>
                </wp:positionH>
                <wp:positionV relativeFrom="paragraph">
                  <wp:posOffset>871220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5.15pt;margin-top:68.6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828675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2.45pt;margin-top:65.2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1341755</wp:posOffset>
                </wp:positionH>
                <wp:positionV relativeFrom="paragraph">
                  <wp:posOffset>540385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5.65pt;margin-top:42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511175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2.45pt;margin-top:40.2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-460375</wp:posOffset>
                </wp:positionH>
                <wp:positionV relativeFrom="paragraph">
                  <wp:posOffset>528955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6.25pt;margin-top:41.6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843915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4.5pt;margin-top:66.4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814705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9.2pt;margin-top:64.1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503555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9.75pt;margin-top:39.6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337820</wp:posOffset>
                </wp:positionV>
                <wp:extent cx="434594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434594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default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2004.07.31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现居：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广东深圳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default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18270083401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邮箱：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zxjdelenovo@outlook.com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26.8pt;margin-top:26.6pt;height:57.2pt;width:342.2pt;z-index:251656192;mso-width-relative:page;mso-height-relative:page;" filled="f" stroked="f" coordsize="21600,21600" o:gfxdata="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Z&#10;xgK91gAAAAoBAAAPAAAAAAAAAAEAIAAAACIAAABkcnMvZG93bnJldi54bWxQSwECFAAUAAAACACH&#10;TuJAM0W4/LQBAAA0AwAADgAAAAAAAAABACAAAAAl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default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2004.07.31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现居：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广东深圳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default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18270083401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邮箱：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zxjdelenovo@outlook.com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ragraph">
                  <wp:posOffset>-333375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邹贤杰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default" w:eastAsia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Ai应用开发实习生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2pt;margin-top:-26.25pt;height:58.8pt;width:264pt;z-index:251657216;mso-width-relative:page;mso-height-relative:page;" filled="f" stroked="f" coordsize="21600,21600" o:gfxdata="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iV6XNdsAAAALAQAADwAAAAAAAAABACAA&#10;AAAiAAAAZHJzL2Rvd25yZXYueG1sUEsBAhQAFAAAAAgAh07iQFOVwGeYAQAAAwM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邹贤杰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  <w:rPr>
                          <w:rFonts w:hint="default" w:eastAsia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Ai应用开发实习生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68.2pt;margin-top:-76.15pt;height:42.55pt;width:91.7pt;rotation:11796480f;z-index:251666432;v-text-anchor:middle;mso-width-relative:page;mso-height-relative:page;" filled="f" stroked="f" coordsize="21600,21600" o:gfxdata="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XCnLnaAAAADAEAAA8AAAAA&#10;AAAAAQAgAAAAIgAAAGRycy9kb3ducmV2LnhtbFBLAQIUABQAAAAIAIdO4kCGxsnx2QEAAIMDAAAO&#10;AAAAAAAAAAEAIAAAACkBAABkcnMvZTJvRG9jLnhtbFBLBQYAAAAABgAGAFkBAAB0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方正超粗黑简体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BC594"/>
    <w:multiLevelType w:val="singleLevel"/>
    <w:tmpl w:val="552BC5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2AD1F8C"/>
    <w:multiLevelType w:val="singleLevel"/>
    <w:tmpl w:val="62AD1F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A4F7083"/>
    <w:multiLevelType w:val="singleLevel"/>
    <w:tmpl w:val="6A4F70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1F6C7BB7"/>
    <w:rsid w:val="23424AB1"/>
    <w:rsid w:val="310071BA"/>
    <w:rsid w:val="378E7C42"/>
    <w:rsid w:val="40620F7B"/>
    <w:rsid w:val="42D04906"/>
    <w:rsid w:val="477C79DA"/>
    <w:rsid w:val="4DE774C5"/>
    <w:rsid w:val="5D4127F0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TotalTime>8</TotalTime>
  <ScaleCrop>false</ScaleCrop>
  <LinksUpToDate>false</LinksUpToDate>
  <CharactersWithSpaces>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>kedao</dc:creator>
  <cp:lastModifiedBy>空城旧梦</cp:lastModifiedBy>
  <dcterms:modified xsi:type="dcterms:W3CDTF">2026-06-23T12:21:38Z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